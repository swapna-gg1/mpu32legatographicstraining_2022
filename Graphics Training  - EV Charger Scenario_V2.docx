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7F01" w14:textId="77777777" w:rsidR="008B34B1" w:rsidRDefault="008B34B1" w:rsidP="00E35E44">
      <w:pPr>
        <w:pStyle w:val="Title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05C9F88" wp14:editId="08B17332">
            <wp:simplePos x="0" y="0"/>
            <wp:positionH relativeFrom="margin">
              <wp:posOffset>-847725</wp:posOffset>
            </wp:positionH>
            <wp:positionV relativeFrom="paragraph">
              <wp:posOffset>-542925</wp:posOffset>
            </wp:positionV>
            <wp:extent cx="7277100" cy="8874580"/>
            <wp:effectExtent l="0" t="0" r="0" b="3175"/>
            <wp:wrapNone/>
            <wp:docPr id="46" name="Picture 4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01" cy="88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1FDE4" w14:textId="77777777" w:rsidR="008B34B1" w:rsidRDefault="008B34B1" w:rsidP="00E35E44">
      <w:pPr>
        <w:pStyle w:val="Title"/>
        <w:jc w:val="both"/>
      </w:pPr>
    </w:p>
    <w:p w14:paraId="7795D3F7" w14:textId="77777777" w:rsidR="008B34B1" w:rsidRDefault="008B34B1" w:rsidP="00E35E44">
      <w:pPr>
        <w:jc w:val="both"/>
      </w:pPr>
    </w:p>
    <w:p w14:paraId="49F19727" w14:textId="27463A1B" w:rsidR="008B34B1" w:rsidRDefault="007516BB" w:rsidP="00E35E4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C776EA" wp14:editId="53451EBC">
                <wp:simplePos x="0" y="0"/>
                <wp:positionH relativeFrom="margin">
                  <wp:posOffset>276225</wp:posOffset>
                </wp:positionH>
                <wp:positionV relativeFrom="paragraph">
                  <wp:posOffset>313055</wp:posOffset>
                </wp:positionV>
                <wp:extent cx="5382260" cy="510540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5105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3D7F9" w14:textId="77777777" w:rsidR="00513462" w:rsidRDefault="00513462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385B1E0" w14:textId="72390C1B" w:rsidR="008B34B1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 xml:space="preserve">Graphics </w:t>
                            </w:r>
                            <w:r w:rsidR="00513462"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Training</w:t>
                            </w:r>
                          </w:p>
                          <w:p w14:paraId="017C79DB" w14:textId="11926A56" w:rsidR="00513462" w:rsidRDefault="00513462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EV Charger Scenario</w:t>
                            </w:r>
                          </w:p>
                          <w:p w14:paraId="63233C2E" w14:textId="77777777" w:rsidR="007516BB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 xml:space="preserve">For H3 graphics </w:t>
                            </w:r>
                          </w:p>
                          <w:p w14:paraId="390628E7" w14:textId="4C2FDC4C" w:rsidR="007516BB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and EGT</w:t>
                            </w:r>
                          </w:p>
                          <w:p w14:paraId="3B0587A9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5E323B74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481FC1E8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55EC949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205CAD7E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1E78888D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111B5188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60138CBF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690B5A05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73895B76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7786C26A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7DD42CA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4E57F09C" w14:textId="77777777" w:rsidR="008B34B1" w:rsidRPr="00794FAF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776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.75pt;margin-top:24.65pt;width:423.8pt;height:40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" stroked="f">
                <v:fill opacity="0"/>
                <v:textbox>
                  <w:txbxContent>
                    <w:p w14:paraId="69A3D7F9" w14:textId="77777777" w:rsidR="00513462" w:rsidRDefault="00513462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385B1E0" w14:textId="72390C1B" w:rsidR="008B34B1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 xml:space="preserve">Graphics </w:t>
                      </w:r>
                      <w:r w:rsidR="00513462">
                        <w:rPr>
                          <w:rFonts w:asciiTheme="majorHAnsi" w:hAnsiTheme="majorHAnsi"/>
                          <w:sz w:val="96"/>
                          <w:szCs w:val="96"/>
                        </w:rPr>
                        <w:t>Training</w:t>
                      </w:r>
                    </w:p>
                    <w:p w14:paraId="017C79DB" w14:textId="11926A56" w:rsidR="00513462" w:rsidRDefault="00513462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>EV Charger Scenario</w:t>
                      </w:r>
                    </w:p>
                    <w:p w14:paraId="63233C2E" w14:textId="77777777" w:rsidR="007516BB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 xml:space="preserve">For H3 graphics </w:t>
                      </w:r>
                    </w:p>
                    <w:p w14:paraId="390628E7" w14:textId="4C2FDC4C" w:rsidR="007516BB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>and EGT</w:t>
                      </w:r>
                    </w:p>
                    <w:p w14:paraId="3B0587A9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5E323B74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481FC1E8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55EC949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205CAD7E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1E78888D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111B5188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60138CBF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690B5A05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73895B76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7786C26A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7DD42CA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4E57F09C" w14:textId="77777777" w:rsidR="008B34B1" w:rsidRPr="00794FAF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086B6" w14:textId="4DC37C3D" w:rsidR="008B34B1" w:rsidRDefault="008B34B1" w:rsidP="00E35E44">
      <w:pPr>
        <w:jc w:val="both"/>
      </w:pPr>
    </w:p>
    <w:p w14:paraId="4A7CE243" w14:textId="06CBB7FE" w:rsidR="008B34B1" w:rsidRDefault="008B34B1" w:rsidP="00E35E44">
      <w:pPr>
        <w:jc w:val="both"/>
      </w:pPr>
    </w:p>
    <w:p w14:paraId="3400FEA1" w14:textId="38D6E61A" w:rsidR="008B34B1" w:rsidRDefault="008B34B1" w:rsidP="00E35E44">
      <w:pPr>
        <w:jc w:val="both"/>
      </w:pPr>
    </w:p>
    <w:p w14:paraId="25353B9C" w14:textId="77777777" w:rsidR="008B34B1" w:rsidRDefault="008B34B1" w:rsidP="00E35E44">
      <w:pPr>
        <w:jc w:val="both"/>
      </w:pPr>
    </w:p>
    <w:p w14:paraId="063C9057" w14:textId="77777777" w:rsidR="008B34B1" w:rsidRDefault="008B34B1" w:rsidP="00E35E44">
      <w:pPr>
        <w:jc w:val="both"/>
      </w:pPr>
    </w:p>
    <w:p w14:paraId="5C7A03B7" w14:textId="1A9CEFCD" w:rsidR="00882A33" w:rsidRDefault="00882A33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20956964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0F54F0D" w14:textId="4BC7885E" w:rsidR="001E2E2C" w:rsidRDefault="001E2E2C">
          <w:pPr>
            <w:pStyle w:val="TOCHeading"/>
          </w:pPr>
          <w:r>
            <w:t>Contents</w:t>
          </w:r>
        </w:p>
        <w:p w14:paraId="3AE16477" w14:textId="2A5F7721" w:rsidR="00711FF2" w:rsidRDefault="001E2E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63673" w:history="1">
            <w:r w:rsidR="00711FF2" w:rsidRPr="008B2909">
              <w:rPr>
                <w:rStyle w:val="Hyperlink"/>
                <w:noProof/>
              </w:rPr>
              <w:t>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EV charging user interface: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_Toc118363673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3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73D7EB8A" w14:textId="01C2A631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4" w:history="1">
            <w:r w:rsidR="00711FF2" w:rsidRPr="008B2909">
              <w:rPr>
                <w:rStyle w:val="Hyperlink"/>
                <w:noProof/>
              </w:rPr>
              <w:t>III.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Scenario Description: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_Toc118363674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4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3D741235" w14:textId="535F357E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5" w:history="1">
            <w:r w:rsidR="00711FF2" w:rsidRPr="008B2909">
              <w:rPr>
                <w:rStyle w:val="Hyperlink"/>
                <w:noProof/>
              </w:rPr>
              <w:t>IV.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Assumption for the text update using + / - buttons: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_Toc118363675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5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28EB4582" w14:textId="0209BF1F" w:rsidR="00711FF2" w:rsidRDefault="00547D8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6" w:history="1">
            <w:r w:rsidR="00711FF2" w:rsidRPr="008B2909">
              <w:rPr>
                <w:rStyle w:val="Hyperlink"/>
                <w:noProof/>
              </w:rPr>
              <w:t>V.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1 - Managing simple widgets – Image, Button, Labels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_Toc118363676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6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64D6664A" w14:textId="16CCCB4E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7" w:history="1">
            <w:r w:rsidR="00711FF2" w:rsidRPr="008B2909">
              <w:rPr>
                <w:rStyle w:val="Hyperlink"/>
                <w:noProof/>
              </w:rPr>
              <w:t>VI.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2(a) – Managing Button events and screen transition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_Toc118363677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6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01F0B77" w14:textId="44BE29B3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8" w:history="1">
            <w:r w:rsidR="00711FF2" w:rsidRPr="008B2909">
              <w:rPr>
                <w:rStyle w:val="Hyperlink"/>
                <w:bCs/>
                <w:noProof/>
              </w:rPr>
              <w:t>VII.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bCs/>
                <w:noProof/>
              </w:rPr>
              <w:t>Task 2 (b) – Dynamic String &amp; RTC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_Toc118363678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7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2077AE6" w14:textId="70313453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9" w:history="1">
            <w:r w:rsidR="00711FF2" w:rsidRPr="008B2909">
              <w:rPr>
                <w:rStyle w:val="Hyperlink"/>
                <w:noProof/>
              </w:rPr>
              <w:t>VIII.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3- Animation &amp; timers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_Toc118363679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7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4402728A" w14:textId="57A187DC" w:rsidR="00711FF2" w:rsidRDefault="00547D8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80" w:history="1">
            <w:r w:rsidR="00711FF2" w:rsidRPr="008B2909">
              <w:rPr>
                <w:rStyle w:val="Hyperlink"/>
                <w:noProof/>
              </w:rPr>
              <w:t>IX.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Topics Covered: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_Toc118363680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9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DE66BC8" w14:textId="2CF0FFAF" w:rsidR="001E2E2C" w:rsidRDefault="001E2E2C">
          <w:r>
            <w:rPr>
              <w:b/>
              <w:bCs/>
              <w:noProof/>
            </w:rPr>
            <w:fldChar w:fldCharType="end"/>
          </w:r>
        </w:p>
      </w:sdtContent>
    </w:sdt>
    <w:p w14:paraId="11A84C83" w14:textId="008C0A8C" w:rsidR="00882A33" w:rsidRDefault="00882A33" w:rsidP="001E2E2C">
      <w:pPr>
        <w:pStyle w:val="ListParagraph"/>
        <w:numPr>
          <w:ilvl w:val="0"/>
          <w:numId w:val="21"/>
        </w:numPr>
        <w:jc w:val="both"/>
      </w:pPr>
      <w:r>
        <w:br w:type="page"/>
      </w:r>
    </w:p>
    <w:p w14:paraId="177D3EE1" w14:textId="77777777" w:rsidR="008B34B1" w:rsidRDefault="008B34B1" w:rsidP="00E35E44">
      <w:pPr>
        <w:jc w:val="both"/>
      </w:pPr>
    </w:p>
    <w:p w14:paraId="451085D6" w14:textId="13C65642" w:rsidR="002464E4" w:rsidRPr="001E2E2C" w:rsidRDefault="00A5433C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776D9BE" wp14:editId="3AE7DEF8">
            <wp:simplePos x="0" y="0"/>
            <wp:positionH relativeFrom="margin">
              <wp:align>center</wp:align>
            </wp:positionH>
            <wp:positionV relativeFrom="paragraph">
              <wp:posOffset>427264</wp:posOffset>
            </wp:positionV>
            <wp:extent cx="6298565" cy="6909435"/>
            <wp:effectExtent l="0" t="0" r="6985" b="5715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Toc118363673"/>
      <w:r w:rsidR="00152D9F" w:rsidRPr="00882A33">
        <w:rPr>
          <w:rStyle w:val="Heading1Char"/>
          <w:color w:val="4472C4" w:themeColor="accent1"/>
        </w:rPr>
        <w:t>EV charging user interface</w:t>
      </w:r>
      <w:r w:rsidR="002464E4" w:rsidRPr="001E2E2C">
        <w:rPr>
          <w:rStyle w:val="Heading1Char"/>
          <w:color w:val="4472C4" w:themeColor="accent1"/>
        </w:rPr>
        <w:t>:</w:t>
      </w:r>
      <w:bookmarkEnd w:id="0"/>
      <w:r w:rsidR="002464E4" w:rsidRPr="001E2E2C">
        <w:rPr>
          <w:rStyle w:val="Heading1Char"/>
          <w:color w:val="4472C4" w:themeColor="accent1"/>
        </w:rPr>
        <w:t xml:space="preserve"> </w:t>
      </w:r>
    </w:p>
    <w:p w14:paraId="72697B88" w14:textId="1B870CE6" w:rsidR="00882A33" w:rsidRPr="00882A33" w:rsidRDefault="00882A33" w:rsidP="00882A33">
      <w:pPr>
        <w:ind w:left="360"/>
        <w:jc w:val="both"/>
        <w:rPr>
          <w:sz w:val="28"/>
          <w:szCs w:val="28"/>
        </w:rPr>
      </w:pPr>
    </w:p>
    <w:p w14:paraId="608F09A8" w14:textId="4BBFAFC1" w:rsidR="00513462" w:rsidRDefault="00EA263A" w:rsidP="00A5433C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F833E6" wp14:editId="2C4420C3">
                <wp:simplePos x="0" y="0"/>
                <wp:positionH relativeFrom="column">
                  <wp:posOffset>-561975</wp:posOffset>
                </wp:positionH>
                <wp:positionV relativeFrom="paragraph">
                  <wp:posOffset>5391150</wp:posOffset>
                </wp:positionV>
                <wp:extent cx="971550" cy="24765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F6DD4" id="Rectangle 5" o:spid="_x0000_s1026" style="position:absolute;margin-left:-44.25pt;margin-top:424.5pt;width:76.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" fillcolor="white [3212]" strokecolor="white [3212]" strokeweight="3pt"/>
            </w:pict>
          </mc:Fallback>
        </mc:AlternateContent>
      </w:r>
    </w:p>
    <w:p w14:paraId="43C781E7" w14:textId="1224581A" w:rsidR="000D50DD" w:rsidRDefault="00152D9F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1" w:name="_Toc118363674"/>
      <w:r w:rsidRPr="00C131EA">
        <w:rPr>
          <w:rStyle w:val="Heading1Char"/>
          <w:color w:val="4472C4" w:themeColor="accent1"/>
        </w:rPr>
        <w:lastRenderedPageBreak/>
        <w:t xml:space="preserve">Scenario </w:t>
      </w:r>
      <w:r w:rsidR="002464E4" w:rsidRPr="00C131EA">
        <w:rPr>
          <w:rStyle w:val="Heading1Char"/>
          <w:color w:val="4472C4" w:themeColor="accent1"/>
        </w:rPr>
        <w:t>Description</w:t>
      </w:r>
      <w:r w:rsidR="006C6EB7" w:rsidRPr="00C131EA">
        <w:rPr>
          <w:rStyle w:val="Heading1Char"/>
          <w:color w:val="4472C4" w:themeColor="accent1"/>
        </w:rPr>
        <w:t>:</w:t>
      </w:r>
      <w:bookmarkEnd w:id="1"/>
      <w:r w:rsidR="006C6EB7" w:rsidRPr="00C131EA">
        <w:rPr>
          <w:rStyle w:val="Heading1Char"/>
          <w:color w:val="4472C4" w:themeColor="accent1"/>
        </w:rPr>
        <w:t xml:space="preserve"> </w:t>
      </w:r>
    </w:p>
    <w:p w14:paraId="17549079" w14:textId="77777777" w:rsidR="000E1F83" w:rsidRDefault="000E1F83" w:rsidP="000E1F83">
      <w:pPr>
        <w:pStyle w:val="ListParagraph"/>
        <w:jc w:val="both"/>
        <w:rPr>
          <w:rStyle w:val="Heading1Char"/>
          <w:color w:val="4472C4" w:themeColor="accent1"/>
        </w:rPr>
      </w:pPr>
    </w:p>
    <w:p w14:paraId="7AEFC904" w14:textId="0EB3A7E4" w:rsidR="006C6EB7" w:rsidRPr="000E1F83" w:rsidRDefault="006C6EB7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Black screen</w:t>
      </w:r>
      <w:r w:rsidR="007516BB" w:rsidRPr="000E1F83">
        <w:rPr>
          <w:sz w:val="24"/>
          <w:szCs w:val="24"/>
        </w:rPr>
        <w:t xml:space="preserve"> </w:t>
      </w:r>
    </w:p>
    <w:p w14:paraId="64497AA6" w14:textId="41DB3346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76D47BC2" w14:textId="4FE45D2F" w:rsidR="006C6EB7" w:rsidRPr="000E1F83" w:rsidRDefault="006C6EB7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Home page</w:t>
      </w:r>
      <w:r w:rsidR="00FF3B22" w:rsidRPr="000E1F83">
        <w:rPr>
          <w:sz w:val="24"/>
          <w:szCs w:val="24"/>
        </w:rPr>
        <w:t xml:space="preserve"> and press to the </w:t>
      </w:r>
      <w:r w:rsidR="00FF3B22" w:rsidRPr="000E1F83">
        <w:rPr>
          <w:b/>
          <w:bCs/>
          <w:sz w:val="24"/>
          <w:szCs w:val="24"/>
        </w:rPr>
        <w:t>red button</w:t>
      </w:r>
      <w:r w:rsidR="00FF3B22" w:rsidRPr="000E1F83">
        <w:rPr>
          <w:sz w:val="24"/>
          <w:szCs w:val="24"/>
        </w:rPr>
        <w:t xml:space="preserve"> to change the screen</w:t>
      </w:r>
    </w:p>
    <w:p w14:paraId="15566B68" w14:textId="51486E15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51C3C2C9" w14:textId="1C65228F" w:rsidR="006C6EB7" w:rsidRPr="000E1F83" w:rsidRDefault="00FF3B22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EV charging user interface</w:t>
      </w:r>
      <w:r w:rsidR="00121F08" w:rsidRPr="000E1F83">
        <w:rPr>
          <w:sz w:val="24"/>
          <w:szCs w:val="24"/>
        </w:rPr>
        <w:t>:</w:t>
      </w:r>
    </w:p>
    <w:p w14:paraId="46A14F07" w14:textId="66AC0079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0039E415" w14:textId="34A30C14" w:rsidR="00121F08" w:rsidRPr="000E1F83" w:rsidRDefault="00121F08" w:rsidP="00121F08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 xml:space="preserve">Pressing the </w:t>
      </w:r>
      <w:r w:rsidRPr="000E1F83">
        <w:rPr>
          <w:b/>
          <w:bCs/>
          <w:sz w:val="24"/>
          <w:szCs w:val="24"/>
        </w:rPr>
        <w:t>plus</w:t>
      </w:r>
      <w:r w:rsidRPr="000E1F83">
        <w:rPr>
          <w:sz w:val="24"/>
          <w:szCs w:val="24"/>
        </w:rPr>
        <w:t xml:space="preserve"> </w:t>
      </w:r>
      <w:r w:rsidR="007516BB" w:rsidRPr="000E1F83">
        <w:rPr>
          <w:sz w:val="24"/>
          <w:szCs w:val="24"/>
        </w:rPr>
        <w:t>or</w:t>
      </w:r>
      <w:r w:rsidRPr="000E1F83">
        <w:rPr>
          <w:sz w:val="24"/>
          <w:szCs w:val="24"/>
        </w:rPr>
        <w:t xml:space="preserve"> </w:t>
      </w:r>
      <w:r w:rsidRPr="000E1F83">
        <w:rPr>
          <w:b/>
          <w:bCs/>
          <w:sz w:val="24"/>
          <w:szCs w:val="24"/>
        </w:rPr>
        <w:t>minus</w:t>
      </w:r>
      <w:r w:rsidRPr="000E1F83">
        <w:rPr>
          <w:sz w:val="24"/>
          <w:szCs w:val="24"/>
        </w:rPr>
        <w:t xml:space="preserve"> buttons will change the battery charge rate, and consequently change the charged time, the remaining time, and the delivered energy.</w:t>
      </w:r>
    </w:p>
    <w:p w14:paraId="1318ADDE" w14:textId="384C5A12" w:rsidR="00CC1CCA" w:rsidRPr="000E1F83" w:rsidRDefault="00CC1CCA" w:rsidP="00CC1CCA">
      <w:pPr>
        <w:pStyle w:val="ListParagraph"/>
        <w:ind w:left="1440"/>
        <w:jc w:val="both"/>
        <w:rPr>
          <w:sz w:val="24"/>
          <w:szCs w:val="24"/>
        </w:rPr>
      </w:pPr>
    </w:p>
    <w:p w14:paraId="0E0BACFE" w14:textId="4DA2B0F7" w:rsidR="00CC1CCA" w:rsidRPr="000E1F83" w:rsidRDefault="00CC1CCA" w:rsidP="00121F08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Green wire animation (change color from original blue color to green</w:t>
      </w:r>
      <w:r w:rsidR="007F7A04">
        <w:rPr>
          <w:sz w:val="24"/>
          <w:szCs w:val="24"/>
        </w:rPr>
        <w:t>)</w:t>
      </w:r>
    </w:p>
    <w:p w14:paraId="2E2BD451" w14:textId="77777777" w:rsidR="00EE7658" w:rsidRPr="000E1F83" w:rsidRDefault="00EE7658" w:rsidP="00EE7658">
      <w:pPr>
        <w:pStyle w:val="ListParagraph"/>
        <w:ind w:left="1440"/>
        <w:jc w:val="both"/>
        <w:rPr>
          <w:sz w:val="24"/>
          <w:szCs w:val="24"/>
        </w:rPr>
      </w:pPr>
    </w:p>
    <w:p w14:paraId="4A42B919" w14:textId="152441DC" w:rsidR="004B5973" w:rsidRPr="000E1F83" w:rsidRDefault="00EE7658" w:rsidP="000B4FD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If no interaction during 10s go to the screen 4</w:t>
      </w:r>
    </w:p>
    <w:p w14:paraId="71D9301B" w14:textId="77777777" w:rsidR="00EE7658" w:rsidRPr="000E1F83" w:rsidRDefault="00EE7658" w:rsidP="00EE7658">
      <w:pPr>
        <w:pStyle w:val="ListParagraph"/>
        <w:rPr>
          <w:sz w:val="24"/>
          <w:szCs w:val="24"/>
        </w:rPr>
      </w:pPr>
    </w:p>
    <w:p w14:paraId="5628EC80" w14:textId="22A1C05C" w:rsidR="00B65EB8" w:rsidRPr="000E1F83" w:rsidRDefault="00B65EB8" w:rsidP="00B65EB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 xml:space="preserve">Screensaver: </w:t>
      </w:r>
      <w:r w:rsidRPr="000E1F83">
        <w:rPr>
          <w:b/>
          <w:bCs/>
          <w:sz w:val="24"/>
          <w:szCs w:val="24"/>
        </w:rPr>
        <w:t>Animation</w:t>
      </w:r>
      <w:r w:rsidRPr="000E1F83">
        <w:rPr>
          <w:sz w:val="24"/>
          <w:szCs w:val="24"/>
        </w:rPr>
        <w:t xml:space="preserve"> displayed for the battery </w:t>
      </w:r>
      <w:r w:rsidR="00FF3B22" w:rsidRPr="000E1F83">
        <w:rPr>
          <w:sz w:val="24"/>
          <w:szCs w:val="24"/>
        </w:rPr>
        <w:t xml:space="preserve">widget </w:t>
      </w:r>
      <w:r w:rsidRPr="000E1F83">
        <w:rPr>
          <w:sz w:val="24"/>
          <w:szCs w:val="24"/>
        </w:rPr>
        <w:t>with a progress bar.</w:t>
      </w:r>
    </w:p>
    <w:p w14:paraId="119472A4" w14:textId="77777777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4AE2AC83" w14:textId="4FF13CE8" w:rsidR="00550B20" w:rsidRPr="007F7A04" w:rsidRDefault="003F3D62" w:rsidP="00785EAD">
      <w:pPr>
        <w:pStyle w:val="ListParagraph"/>
        <w:numPr>
          <w:ilvl w:val="0"/>
          <w:numId w:val="16"/>
        </w:numPr>
        <w:jc w:val="both"/>
        <w:rPr>
          <w:b/>
          <w:bCs/>
          <w:sz w:val="28"/>
          <w:szCs w:val="28"/>
        </w:rPr>
      </w:pPr>
      <w:r w:rsidRPr="007F7A04">
        <w:rPr>
          <w:sz w:val="24"/>
          <w:szCs w:val="24"/>
        </w:rPr>
        <w:t xml:space="preserve">When battery is fully charged a </w:t>
      </w:r>
      <w:r w:rsidRPr="007F7A04">
        <w:rPr>
          <w:b/>
          <w:bCs/>
          <w:sz w:val="24"/>
          <w:szCs w:val="24"/>
        </w:rPr>
        <w:t>blinking popup</w:t>
      </w:r>
      <w:r w:rsidRPr="007F7A04">
        <w:rPr>
          <w:sz w:val="24"/>
          <w:szCs w:val="24"/>
        </w:rPr>
        <w:t xml:space="preserve"> appears in the middle of the screen</w:t>
      </w:r>
      <w:r w:rsidR="00FF3B22" w:rsidRPr="007F7A04">
        <w:rPr>
          <w:sz w:val="24"/>
          <w:szCs w:val="24"/>
        </w:rPr>
        <w:t xml:space="preserve"> with “ battery fully charged”</w:t>
      </w:r>
      <w:r w:rsidR="00EE7658" w:rsidRPr="007F7A04">
        <w:rPr>
          <w:sz w:val="24"/>
          <w:szCs w:val="24"/>
        </w:rPr>
        <w:t xml:space="preserve"> message</w:t>
      </w:r>
      <w:r w:rsidR="007F7A04" w:rsidRPr="007F7A04">
        <w:rPr>
          <w:sz w:val="24"/>
          <w:szCs w:val="24"/>
        </w:rPr>
        <w:t xml:space="preserve">. If </w:t>
      </w:r>
      <w:r w:rsidR="007F7A04" w:rsidRPr="007F7A04">
        <w:rPr>
          <w:b/>
          <w:bCs/>
          <w:sz w:val="24"/>
          <w:szCs w:val="24"/>
        </w:rPr>
        <w:t>minus</w:t>
      </w:r>
      <w:r w:rsidR="007F7A04" w:rsidRPr="007F7A04">
        <w:rPr>
          <w:sz w:val="24"/>
          <w:szCs w:val="24"/>
        </w:rPr>
        <w:t xml:space="preserve"> button is pressed, battery charged rate will decrease and you go back</w:t>
      </w:r>
      <w:r w:rsidR="007F7A04">
        <w:rPr>
          <w:sz w:val="24"/>
          <w:szCs w:val="24"/>
        </w:rPr>
        <w:t xml:space="preserve"> to</w:t>
      </w:r>
      <w:r w:rsidR="007F7A04" w:rsidRPr="007F7A04">
        <w:rPr>
          <w:sz w:val="24"/>
          <w:szCs w:val="24"/>
        </w:rPr>
        <w:t xml:space="preserve"> the screen </w:t>
      </w:r>
      <w:r w:rsidR="007F7A04">
        <w:rPr>
          <w:sz w:val="24"/>
          <w:szCs w:val="24"/>
        </w:rPr>
        <w:t>3</w:t>
      </w:r>
    </w:p>
    <w:p w14:paraId="3581C443" w14:textId="31F7DA17" w:rsidR="002464E4" w:rsidRDefault="002464E4" w:rsidP="00E35E44">
      <w:pPr>
        <w:jc w:val="both"/>
        <w:rPr>
          <w:b/>
          <w:bCs/>
          <w:sz w:val="28"/>
          <w:szCs w:val="28"/>
        </w:rPr>
      </w:pPr>
    </w:p>
    <w:p w14:paraId="60EB1B63" w14:textId="77777777" w:rsidR="002464E4" w:rsidRDefault="002464E4" w:rsidP="00E35E44">
      <w:pPr>
        <w:jc w:val="both"/>
        <w:rPr>
          <w:b/>
          <w:bCs/>
          <w:sz w:val="28"/>
          <w:szCs w:val="28"/>
        </w:rPr>
      </w:pPr>
    </w:p>
    <w:p w14:paraId="7A58BC70" w14:textId="203CFFEA" w:rsidR="002464E4" w:rsidRDefault="002464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13950C" w14:textId="79884726" w:rsidR="00C82A2F" w:rsidRPr="00C131EA" w:rsidRDefault="00C82A2F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2" w:name="_Toc118363675"/>
      <w:r w:rsidRPr="00C131EA">
        <w:rPr>
          <w:rStyle w:val="Heading1Char"/>
          <w:color w:val="4472C4" w:themeColor="accent1"/>
        </w:rPr>
        <w:lastRenderedPageBreak/>
        <w:t xml:space="preserve">Assumption for the text update </w:t>
      </w:r>
      <w:r w:rsidR="002464E4" w:rsidRPr="00C131EA">
        <w:rPr>
          <w:rStyle w:val="Heading1Char"/>
          <w:color w:val="4472C4" w:themeColor="accent1"/>
        </w:rPr>
        <w:t>using</w:t>
      </w:r>
      <w:r w:rsidRPr="00C131EA">
        <w:rPr>
          <w:rStyle w:val="Heading1Char"/>
          <w:color w:val="4472C4" w:themeColor="accent1"/>
        </w:rPr>
        <w:t xml:space="preserve"> + </w:t>
      </w:r>
      <w:r w:rsidR="002464E4" w:rsidRPr="00C131EA">
        <w:rPr>
          <w:rStyle w:val="Heading1Char"/>
          <w:color w:val="4472C4" w:themeColor="accent1"/>
        </w:rPr>
        <w:t>/</w:t>
      </w:r>
      <w:r w:rsidRPr="00C131EA">
        <w:rPr>
          <w:rStyle w:val="Heading1Char"/>
          <w:color w:val="4472C4" w:themeColor="accent1"/>
        </w:rPr>
        <w:t xml:space="preserve"> - buttons:</w:t>
      </w:r>
      <w:bookmarkEnd w:id="2"/>
    </w:p>
    <w:p w14:paraId="679ECA6D" w14:textId="0E8515E8" w:rsidR="002464E4" w:rsidRPr="00C82A2F" w:rsidRDefault="002464E4" w:rsidP="00C82A2F">
      <w:pPr>
        <w:jc w:val="both"/>
        <w:rPr>
          <w:b/>
          <w:bCs/>
          <w:sz w:val="28"/>
          <w:szCs w:val="28"/>
          <w:u w:val="single"/>
        </w:rPr>
      </w:pPr>
    </w:p>
    <w:p w14:paraId="6E49ACAC" w14:textId="22F50228" w:rsidR="00C82A2F" w:rsidRDefault="00C82A2F" w:rsidP="00C82A2F">
      <w:pPr>
        <w:jc w:val="both"/>
        <w:rPr>
          <w:b/>
          <w:bCs/>
          <w:sz w:val="28"/>
          <w:szCs w:val="28"/>
        </w:rPr>
      </w:pPr>
      <w:r w:rsidRPr="00C82A2F">
        <w:rPr>
          <w:noProof/>
          <w:sz w:val="28"/>
          <w:szCs w:val="28"/>
        </w:rPr>
        <w:drawing>
          <wp:inline distT="0" distB="0" distL="0" distR="0" wp14:anchorId="60E1FC46" wp14:editId="3ABBF666">
            <wp:extent cx="2759765" cy="933450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67" cy="9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7F6A" w14:textId="0D04D8E8" w:rsidR="00A86695" w:rsidRDefault="00A86695" w:rsidP="00C82A2F">
      <w:pPr>
        <w:jc w:val="both"/>
        <w:rPr>
          <w:b/>
          <w:bCs/>
          <w:sz w:val="28"/>
          <w:szCs w:val="28"/>
        </w:rPr>
      </w:pPr>
    </w:p>
    <w:p w14:paraId="0E01F621" w14:textId="77777777" w:rsidR="00A86695" w:rsidRPr="00C82A2F" w:rsidRDefault="00A86695" w:rsidP="00C82A2F">
      <w:pPr>
        <w:jc w:val="both"/>
        <w:rPr>
          <w:b/>
          <w:bCs/>
          <w:sz w:val="28"/>
          <w:szCs w:val="28"/>
        </w:rPr>
      </w:pPr>
    </w:p>
    <w:p w14:paraId="22476FAC" w14:textId="409DF0AC" w:rsidR="00F422C8" w:rsidRPr="00C82A2F" w:rsidRDefault="00F422C8" w:rsidP="00C82A2F">
      <w:pPr>
        <w:jc w:val="both"/>
        <w:rPr>
          <w:b/>
          <w:bCs/>
          <w:sz w:val="28"/>
          <w:szCs w:val="28"/>
        </w:rPr>
      </w:pPr>
      <w:r w:rsidRPr="00A86695">
        <w:rPr>
          <w:b/>
          <w:bCs/>
          <w:sz w:val="28"/>
          <w:szCs w:val="28"/>
          <w:u w:val="single"/>
        </w:rPr>
        <w:t>Hypothesis</w:t>
      </w:r>
      <w:r>
        <w:rPr>
          <w:b/>
          <w:bCs/>
          <w:sz w:val="28"/>
          <w:szCs w:val="28"/>
        </w:rPr>
        <w:t>:</w:t>
      </w:r>
    </w:p>
    <w:p w14:paraId="06812DA0" w14:textId="5CED3C53" w:rsidR="00C82A2F" w:rsidRDefault="00C82A2F" w:rsidP="00F422C8">
      <w:pPr>
        <w:ind w:firstLine="720"/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Output Power</w:t>
      </w:r>
      <w:r w:rsidRPr="000E1F83">
        <w:rPr>
          <w:sz w:val="24"/>
          <w:szCs w:val="24"/>
        </w:rPr>
        <w:t xml:space="preserve"> = OP = 25KW</w:t>
      </w:r>
      <w:r w:rsidR="00006737">
        <w:rPr>
          <w:sz w:val="24"/>
          <w:szCs w:val="24"/>
        </w:rPr>
        <w:t xml:space="preserve"> (fix value)</w:t>
      </w:r>
    </w:p>
    <w:p w14:paraId="24C00FD2" w14:textId="6177D44E" w:rsidR="00C82A2F" w:rsidRPr="000E1F83" w:rsidRDefault="00C82A2F" w:rsidP="00F422C8">
      <w:pPr>
        <w:ind w:firstLine="720"/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Battery Size</w:t>
      </w:r>
      <w:r w:rsidRPr="000E1F83">
        <w:rPr>
          <w:sz w:val="24"/>
          <w:szCs w:val="24"/>
        </w:rPr>
        <w:t xml:space="preserve"> = BS = 50KW</w:t>
      </w:r>
      <w:r w:rsidR="005651B6">
        <w:rPr>
          <w:sz w:val="24"/>
          <w:szCs w:val="24"/>
        </w:rPr>
        <w:t>h</w:t>
      </w:r>
      <w:r w:rsidR="00006737">
        <w:rPr>
          <w:sz w:val="24"/>
          <w:szCs w:val="24"/>
        </w:rPr>
        <w:t xml:space="preserve"> (fix value)</w:t>
      </w:r>
    </w:p>
    <w:p w14:paraId="772BA3B5" w14:textId="51A57CEC" w:rsidR="00C82A2F" w:rsidRDefault="00C82A2F" w:rsidP="00F422C8">
      <w:pPr>
        <w:ind w:firstLine="720"/>
        <w:jc w:val="both"/>
        <w:rPr>
          <w:sz w:val="24"/>
          <w:szCs w:val="24"/>
        </w:rPr>
      </w:pPr>
      <w:proofErr w:type="spellStart"/>
      <w:r w:rsidRPr="000E1F83">
        <w:rPr>
          <w:b/>
          <w:bCs/>
          <w:sz w:val="24"/>
          <w:szCs w:val="24"/>
        </w:rPr>
        <w:t>Pourcentage</w:t>
      </w:r>
      <w:proofErr w:type="spellEnd"/>
      <w:r w:rsidRPr="000E1F83">
        <w:rPr>
          <w:b/>
          <w:bCs/>
          <w:sz w:val="24"/>
          <w:szCs w:val="24"/>
        </w:rPr>
        <w:t xml:space="preserve"> of battery charged </w:t>
      </w:r>
      <w:r w:rsidRPr="000E1F83">
        <w:rPr>
          <w:sz w:val="24"/>
          <w:szCs w:val="24"/>
        </w:rPr>
        <w:t xml:space="preserve">= </w:t>
      </w:r>
      <w:proofErr w:type="gramStart"/>
      <w:r w:rsidRPr="000E1F83">
        <w:rPr>
          <w:sz w:val="24"/>
          <w:szCs w:val="24"/>
        </w:rPr>
        <w:t>P ;</w:t>
      </w:r>
      <w:proofErr w:type="gramEnd"/>
      <w:r w:rsidRPr="000E1F83">
        <w:rPr>
          <w:sz w:val="24"/>
          <w:szCs w:val="24"/>
        </w:rPr>
        <w:t xml:space="preserve">  P=</w:t>
      </w:r>
      <w:r w:rsidR="004F5EFC">
        <w:rPr>
          <w:sz w:val="24"/>
          <w:szCs w:val="24"/>
        </w:rPr>
        <w:t>0</w:t>
      </w:r>
      <w:r w:rsidRPr="000E1F83">
        <w:rPr>
          <w:sz w:val="24"/>
          <w:szCs w:val="24"/>
        </w:rPr>
        <w:t>% at t=0</w:t>
      </w:r>
      <w:r w:rsidR="003F476A">
        <w:rPr>
          <w:sz w:val="24"/>
          <w:szCs w:val="24"/>
        </w:rPr>
        <w:t xml:space="preserve"> ; </w:t>
      </w:r>
    </w:p>
    <w:p w14:paraId="0DA55028" w14:textId="1A00BF3D" w:rsidR="00F422C8" w:rsidRDefault="00F422C8" w:rsidP="00F422C8">
      <w:pPr>
        <w:ind w:firstLine="720"/>
        <w:jc w:val="both"/>
        <w:rPr>
          <w:sz w:val="24"/>
          <w:szCs w:val="24"/>
        </w:rPr>
      </w:pPr>
    </w:p>
    <w:p w14:paraId="60344E56" w14:textId="6E2E9133" w:rsidR="00C82A2F" w:rsidRPr="004F5EFC" w:rsidRDefault="00C82A2F" w:rsidP="00C82A2F">
      <w:pPr>
        <w:jc w:val="both"/>
        <w:rPr>
          <w:sz w:val="24"/>
          <w:szCs w:val="24"/>
        </w:rPr>
      </w:pPr>
      <w:r w:rsidRPr="004F5EFC">
        <w:rPr>
          <w:b/>
          <w:bCs/>
          <w:sz w:val="24"/>
          <w:szCs w:val="24"/>
        </w:rPr>
        <w:t>Charged Time</w:t>
      </w:r>
      <w:r w:rsidRPr="004F5EFC">
        <w:rPr>
          <w:sz w:val="24"/>
          <w:szCs w:val="24"/>
        </w:rPr>
        <w:t xml:space="preserve"> = </w:t>
      </w:r>
      <w:r w:rsidR="000C14FA">
        <w:rPr>
          <w:sz w:val="24"/>
          <w:szCs w:val="24"/>
        </w:rPr>
        <w:t>CT = (BS/OP) - RT</w:t>
      </w:r>
      <w:r w:rsidR="007F7A04" w:rsidRPr="004F5EFC">
        <w:rPr>
          <w:sz w:val="24"/>
          <w:szCs w:val="24"/>
        </w:rPr>
        <w:t xml:space="preserve"> </w:t>
      </w:r>
    </w:p>
    <w:p w14:paraId="51AE358C" w14:textId="281EDCA1" w:rsidR="00C82A2F" w:rsidRPr="000E1F83" w:rsidRDefault="00C82A2F" w:rsidP="00C82A2F">
      <w:pPr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Delivered Energy</w:t>
      </w:r>
      <w:r w:rsidRPr="000E1F83">
        <w:rPr>
          <w:sz w:val="24"/>
          <w:szCs w:val="24"/>
        </w:rPr>
        <w:t>: DE (</w:t>
      </w:r>
      <w:proofErr w:type="spellStart"/>
      <w:r w:rsidRPr="000E1F83">
        <w:rPr>
          <w:sz w:val="24"/>
          <w:szCs w:val="24"/>
        </w:rPr>
        <w:t>KWh</w:t>
      </w:r>
      <w:proofErr w:type="spellEnd"/>
      <w:r w:rsidRPr="000E1F83">
        <w:rPr>
          <w:sz w:val="24"/>
          <w:szCs w:val="24"/>
        </w:rPr>
        <w:t xml:space="preserve">) = OP x </w:t>
      </w:r>
      <w:r w:rsidR="00E93DC0">
        <w:rPr>
          <w:sz w:val="24"/>
          <w:szCs w:val="24"/>
        </w:rPr>
        <w:t>CT</w:t>
      </w:r>
    </w:p>
    <w:p w14:paraId="234922D0" w14:textId="4A98758D" w:rsidR="00C82A2F" w:rsidRPr="00086A92" w:rsidRDefault="00C82A2F" w:rsidP="00C82A2F">
      <w:pPr>
        <w:jc w:val="both"/>
        <w:rPr>
          <w:sz w:val="24"/>
          <w:szCs w:val="24"/>
        </w:rPr>
      </w:pPr>
      <w:r w:rsidRPr="00086A92">
        <w:rPr>
          <w:b/>
          <w:bCs/>
          <w:sz w:val="24"/>
          <w:szCs w:val="24"/>
        </w:rPr>
        <w:t>Remaining Time</w:t>
      </w:r>
      <w:r w:rsidRPr="00086A92">
        <w:rPr>
          <w:sz w:val="24"/>
          <w:szCs w:val="24"/>
        </w:rPr>
        <w:t xml:space="preserve"> = RT</w:t>
      </w:r>
    </w:p>
    <w:p w14:paraId="03CAF7AD" w14:textId="761EA6A6" w:rsidR="00F422C8" w:rsidRPr="004F5EFC" w:rsidRDefault="00086A92" w:rsidP="00F422C8">
      <w:p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C82A2F" w:rsidRPr="00086A92">
        <w:rPr>
          <w:sz w:val="24"/>
          <w:szCs w:val="24"/>
        </w:rPr>
        <w:t xml:space="preserve">T = </w:t>
      </w:r>
      <w:r w:rsidR="004F5EFC" w:rsidRPr="004F5EFC">
        <w:rPr>
          <w:sz w:val="24"/>
          <w:szCs w:val="24"/>
        </w:rPr>
        <w:t>(BS/OP) * (1 -P/100)</w:t>
      </w:r>
    </w:p>
    <w:p w14:paraId="47C94F11" w14:textId="1C8C56AE" w:rsidR="00C82A2F" w:rsidRPr="00086A92" w:rsidRDefault="00C82A2F" w:rsidP="00C82A2F">
      <w:pPr>
        <w:jc w:val="both"/>
        <w:rPr>
          <w:sz w:val="24"/>
          <w:szCs w:val="24"/>
        </w:rPr>
      </w:pPr>
    </w:p>
    <w:p w14:paraId="368D4469" w14:textId="65E818DE" w:rsidR="00C82A2F" w:rsidRPr="000E1F83" w:rsidRDefault="00C82A2F" w:rsidP="00C82A2F">
      <w:pPr>
        <w:jc w:val="both"/>
        <w:rPr>
          <w:sz w:val="24"/>
          <w:szCs w:val="24"/>
        </w:rPr>
      </w:pPr>
      <w:r w:rsidRPr="000C14FA">
        <w:rPr>
          <w:b/>
          <w:bCs/>
          <w:sz w:val="24"/>
          <w:szCs w:val="24"/>
          <w:u w:val="single"/>
        </w:rPr>
        <w:t>Example</w:t>
      </w:r>
      <w:r w:rsidRPr="000E1F83">
        <w:rPr>
          <w:sz w:val="24"/>
          <w:szCs w:val="24"/>
        </w:rPr>
        <w:t>:</w:t>
      </w:r>
    </w:p>
    <w:p w14:paraId="64863C58" w14:textId="5F16A8BE" w:rsidR="00C82A2F" w:rsidRPr="000E1F83" w:rsidRDefault="003F476A" w:rsidP="00C82A2F">
      <w:pPr>
        <w:jc w:val="both"/>
        <w:rPr>
          <w:sz w:val="24"/>
          <w:szCs w:val="24"/>
        </w:rPr>
      </w:pPr>
      <w:r w:rsidRPr="00006737">
        <w:rPr>
          <w:b/>
          <w:bCs/>
          <w:sz w:val="24"/>
          <w:szCs w:val="24"/>
        </w:rPr>
        <w:t>OP</w:t>
      </w:r>
      <w:r w:rsidR="00C82A2F" w:rsidRPr="000E1F83">
        <w:rPr>
          <w:sz w:val="24"/>
          <w:szCs w:val="24"/>
        </w:rPr>
        <w:t>=25KW</w:t>
      </w:r>
      <w:r w:rsidR="00006737">
        <w:rPr>
          <w:sz w:val="24"/>
          <w:szCs w:val="24"/>
        </w:rPr>
        <w:t xml:space="preserve"> fixed value</w:t>
      </w:r>
    </w:p>
    <w:p w14:paraId="0CC5F1C2" w14:textId="3B8D7F5C" w:rsidR="00C82A2F" w:rsidRPr="000E1F83" w:rsidRDefault="00C82A2F" w:rsidP="00C82A2F">
      <w:pPr>
        <w:jc w:val="both"/>
        <w:rPr>
          <w:sz w:val="24"/>
          <w:szCs w:val="24"/>
        </w:rPr>
      </w:pPr>
      <w:r w:rsidRPr="00006737">
        <w:rPr>
          <w:b/>
          <w:bCs/>
          <w:sz w:val="24"/>
          <w:szCs w:val="24"/>
        </w:rPr>
        <w:t>P</w:t>
      </w:r>
      <w:r w:rsidRPr="000E1F83">
        <w:rPr>
          <w:sz w:val="24"/>
          <w:szCs w:val="24"/>
        </w:rPr>
        <w:t xml:space="preserve"> =</w:t>
      </w:r>
      <w:r w:rsidR="004F5EFC">
        <w:rPr>
          <w:sz w:val="24"/>
          <w:szCs w:val="24"/>
        </w:rPr>
        <w:t>25</w:t>
      </w:r>
      <w:r w:rsidRPr="000E1F83">
        <w:rPr>
          <w:sz w:val="24"/>
          <w:szCs w:val="24"/>
        </w:rPr>
        <w:t>% using + or – buttons</w:t>
      </w:r>
    </w:p>
    <w:p w14:paraId="20D867A2" w14:textId="43B057DE" w:rsidR="00C82A2F" w:rsidRPr="00A5433C" w:rsidRDefault="004F5EFC" w:rsidP="00C82A2F">
      <w:pPr>
        <w:jc w:val="both"/>
        <w:rPr>
          <w:sz w:val="24"/>
          <w:szCs w:val="24"/>
          <w:lang w:val="fr-FR"/>
        </w:rPr>
      </w:pPr>
      <w:r w:rsidRPr="00A5433C">
        <w:rPr>
          <w:b/>
          <w:bCs/>
          <w:sz w:val="24"/>
          <w:szCs w:val="24"/>
          <w:lang w:val="fr-FR"/>
        </w:rPr>
        <w:t>R</w:t>
      </w:r>
      <w:r w:rsidR="00C82A2F" w:rsidRPr="00A5433C">
        <w:rPr>
          <w:b/>
          <w:bCs/>
          <w:sz w:val="24"/>
          <w:szCs w:val="24"/>
          <w:lang w:val="fr-FR"/>
        </w:rPr>
        <w:t>T</w:t>
      </w:r>
      <w:r w:rsidR="00C82A2F" w:rsidRPr="00A5433C">
        <w:rPr>
          <w:sz w:val="24"/>
          <w:szCs w:val="24"/>
          <w:lang w:val="fr-FR"/>
        </w:rPr>
        <w:t>= (</w:t>
      </w:r>
      <w:r w:rsidRPr="00A5433C">
        <w:rPr>
          <w:sz w:val="24"/>
          <w:szCs w:val="24"/>
          <w:lang w:val="fr-FR"/>
        </w:rPr>
        <w:t>50</w:t>
      </w:r>
      <w:r w:rsidR="00C82A2F" w:rsidRPr="00A5433C">
        <w:rPr>
          <w:sz w:val="24"/>
          <w:szCs w:val="24"/>
          <w:lang w:val="fr-FR"/>
        </w:rPr>
        <w:t>/25) *</w:t>
      </w:r>
      <w:r w:rsidRPr="00A5433C">
        <w:rPr>
          <w:sz w:val="24"/>
          <w:szCs w:val="24"/>
          <w:lang w:val="fr-FR"/>
        </w:rPr>
        <w:t xml:space="preserve"> (1 - 25/100</w:t>
      </w:r>
      <w:r w:rsidR="00006737" w:rsidRPr="00A5433C">
        <w:rPr>
          <w:sz w:val="24"/>
          <w:szCs w:val="24"/>
          <w:lang w:val="fr-FR"/>
        </w:rPr>
        <w:t xml:space="preserve">) </w:t>
      </w:r>
      <w:r w:rsidR="00C82A2F" w:rsidRPr="00A5433C">
        <w:rPr>
          <w:sz w:val="24"/>
          <w:szCs w:val="24"/>
          <w:lang w:val="fr-FR"/>
        </w:rPr>
        <w:t xml:space="preserve">= </w:t>
      </w:r>
      <w:r w:rsidRPr="00A5433C">
        <w:rPr>
          <w:sz w:val="24"/>
          <w:szCs w:val="24"/>
          <w:lang w:val="fr-FR"/>
        </w:rPr>
        <w:t xml:space="preserve">2 * 0.75 = 1,5 </w:t>
      </w:r>
      <w:proofErr w:type="spellStart"/>
      <w:r w:rsidRPr="00A5433C">
        <w:rPr>
          <w:sz w:val="24"/>
          <w:szCs w:val="24"/>
          <w:lang w:val="fr-FR"/>
        </w:rPr>
        <w:t>hrs</w:t>
      </w:r>
      <w:proofErr w:type="spellEnd"/>
    </w:p>
    <w:p w14:paraId="3318B714" w14:textId="6BC18AB3" w:rsidR="000C14FA" w:rsidRPr="00A5433C" w:rsidRDefault="000C14FA">
      <w:pPr>
        <w:rPr>
          <w:sz w:val="28"/>
          <w:szCs w:val="28"/>
          <w:lang w:val="fr-FR"/>
        </w:rPr>
      </w:pPr>
      <w:r w:rsidRPr="00A5433C">
        <w:rPr>
          <w:b/>
          <w:bCs/>
          <w:sz w:val="28"/>
          <w:szCs w:val="28"/>
          <w:lang w:val="fr-FR"/>
        </w:rPr>
        <w:t>CT</w:t>
      </w:r>
      <w:r w:rsidRPr="00A5433C">
        <w:rPr>
          <w:sz w:val="28"/>
          <w:szCs w:val="28"/>
          <w:lang w:val="fr-FR"/>
        </w:rPr>
        <w:t xml:space="preserve"> = 2- 1.5 = 0.5h = 30 min</w:t>
      </w:r>
    </w:p>
    <w:p w14:paraId="04F63B7F" w14:textId="6E88F655" w:rsidR="002464E4" w:rsidRPr="00A5433C" w:rsidRDefault="00006737">
      <w:pPr>
        <w:rPr>
          <w:sz w:val="28"/>
          <w:szCs w:val="28"/>
          <w:lang w:val="fr-FR"/>
        </w:rPr>
      </w:pPr>
      <w:r w:rsidRPr="00A5433C">
        <w:rPr>
          <w:b/>
          <w:bCs/>
          <w:sz w:val="28"/>
          <w:szCs w:val="28"/>
          <w:lang w:val="fr-FR"/>
        </w:rPr>
        <w:t>DE</w:t>
      </w:r>
      <w:r w:rsidRPr="00A5433C">
        <w:rPr>
          <w:sz w:val="28"/>
          <w:szCs w:val="28"/>
          <w:lang w:val="fr-FR"/>
        </w:rPr>
        <w:t xml:space="preserve"> = 25 x </w:t>
      </w:r>
      <w:r w:rsidR="00E93DC0">
        <w:rPr>
          <w:sz w:val="28"/>
          <w:szCs w:val="28"/>
          <w:lang w:val="fr-FR"/>
        </w:rPr>
        <w:t>0.5</w:t>
      </w:r>
      <w:r w:rsidRPr="00A5433C">
        <w:rPr>
          <w:sz w:val="28"/>
          <w:szCs w:val="28"/>
          <w:lang w:val="fr-FR"/>
        </w:rPr>
        <w:t xml:space="preserve">= </w:t>
      </w:r>
      <w:r w:rsidR="00E93DC0">
        <w:rPr>
          <w:sz w:val="28"/>
          <w:szCs w:val="28"/>
          <w:lang w:val="fr-FR"/>
        </w:rPr>
        <w:t>12.5</w:t>
      </w:r>
      <w:r w:rsidRPr="00A5433C">
        <w:rPr>
          <w:sz w:val="28"/>
          <w:szCs w:val="28"/>
          <w:lang w:val="fr-FR"/>
        </w:rPr>
        <w:t xml:space="preserve"> KWh</w:t>
      </w:r>
      <w:r w:rsidR="002464E4" w:rsidRPr="00A5433C">
        <w:rPr>
          <w:sz w:val="28"/>
          <w:szCs w:val="28"/>
          <w:lang w:val="fr-FR"/>
        </w:rPr>
        <w:br w:type="page"/>
      </w:r>
    </w:p>
    <w:p w14:paraId="1EE1D829" w14:textId="515B21D9" w:rsidR="00EC1EB4" w:rsidRPr="00C131EA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3" w:name="_Toc118363676"/>
      <w:r w:rsidRPr="00C131EA">
        <w:rPr>
          <w:rStyle w:val="Heading1Char"/>
          <w:color w:val="4472C4" w:themeColor="accent1"/>
        </w:rPr>
        <w:lastRenderedPageBreak/>
        <w:t>Task 1 - Managing simple widgets – Image, Button, Labels</w:t>
      </w:r>
      <w:bookmarkEnd w:id="3"/>
    </w:p>
    <w:p w14:paraId="61DF31E5" w14:textId="08701C50" w:rsidR="00EC1EB4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Add images, labels, button widget (setting image pressed/released), position, size, set alpha level using schemes</w:t>
      </w:r>
    </w:p>
    <w:p w14:paraId="4FFAE4EE" w14:textId="77777777" w:rsidR="000E1F83" w:rsidRPr="000E1F83" w:rsidRDefault="000E1F83" w:rsidP="00EC1EB4">
      <w:pPr>
        <w:rPr>
          <w:sz w:val="24"/>
          <w:szCs w:val="24"/>
        </w:rPr>
      </w:pPr>
    </w:p>
    <w:p w14:paraId="4A8A1614" w14:textId="0FD5A3A1" w:rsidR="00EC1EB4" w:rsidRDefault="005A5C22" w:rsidP="00EC1EB4">
      <w:r>
        <w:rPr>
          <w:noProof/>
        </w:rPr>
        <w:drawing>
          <wp:inline distT="0" distB="0" distL="0" distR="0" wp14:anchorId="11F30F63" wp14:editId="6F7CF3D0">
            <wp:extent cx="3445097" cy="2076628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41" cy="20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04E" w14:textId="0C6CEB72" w:rsidR="002464E4" w:rsidRDefault="002464E4" w:rsidP="00EC1EB4"/>
    <w:p w14:paraId="7EC346AC" w14:textId="5C265872" w:rsidR="002464E4" w:rsidRDefault="002464E4" w:rsidP="00EC1EB4"/>
    <w:p w14:paraId="2E7DC8B8" w14:textId="34ABD0E1" w:rsidR="00EC1EB4" w:rsidRPr="00882A33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4" w:name="_Toc118363677"/>
      <w:r w:rsidRPr="00882A33">
        <w:rPr>
          <w:rStyle w:val="Heading1Char"/>
          <w:color w:val="4472C4" w:themeColor="accent1"/>
        </w:rPr>
        <w:t>Task 2</w:t>
      </w:r>
      <w:r w:rsidR="00EE1AEC">
        <w:rPr>
          <w:rStyle w:val="Heading1Char"/>
          <w:color w:val="4472C4" w:themeColor="accent1"/>
        </w:rPr>
        <w:t>(a)</w:t>
      </w:r>
      <w:r w:rsidRPr="00882A33">
        <w:rPr>
          <w:rStyle w:val="Heading1Char"/>
          <w:color w:val="4472C4" w:themeColor="accent1"/>
        </w:rPr>
        <w:t xml:space="preserve"> – Managing Button events and screen transition</w:t>
      </w:r>
      <w:bookmarkEnd w:id="4"/>
      <w:r w:rsidRPr="00882A33">
        <w:rPr>
          <w:rStyle w:val="Heading1Char"/>
          <w:color w:val="4472C4" w:themeColor="accent1"/>
        </w:rPr>
        <w:t xml:space="preserve"> </w:t>
      </w:r>
    </w:p>
    <w:p w14:paraId="3FFD9320" w14:textId="77777777" w:rsid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Pressing</w:t>
      </w:r>
      <w:r w:rsidR="000E1F83">
        <w:rPr>
          <w:sz w:val="24"/>
          <w:szCs w:val="24"/>
        </w:rPr>
        <w:t xml:space="preserve"> on the red</w:t>
      </w:r>
      <w:r w:rsidRPr="000E1F83">
        <w:rPr>
          <w:sz w:val="24"/>
          <w:szCs w:val="24"/>
        </w:rPr>
        <w:t xml:space="preserve"> Button will </w:t>
      </w:r>
      <w:r w:rsidR="000E1F83">
        <w:rPr>
          <w:sz w:val="24"/>
          <w:szCs w:val="24"/>
        </w:rPr>
        <w:t>jump to the next screen</w:t>
      </w:r>
      <w:r w:rsidRPr="000E1F83">
        <w:rPr>
          <w:sz w:val="24"/>
          <w:szCs w:val="24"/>
        </w:rPr>
        <w:t xml:space="preserve">. </w:t>
      </w:r>
    </w:p>
    <w:p w14:paraId="2A8A1150" w14:textId="58C81D9C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 xml:space="preserve">Concept of multiple </w:t>
      </w:r>
      <w:r w:rsidR="00086A92">
        <w:rPr>
          <w:sz w:val="24"/>
          <w:szCs w:val="24"/>
        </w:rPr>
        <w:t>screen</w:t>
      </w:r>
      <w:r w:rsidRPr="000E1F83">
        <w:rPr>
          <w:sz w:val="24"/>
          <w:szCs w:val="24"/>
        </w:rPr>
        <w:t xml:space="preserve"> will be introduced.</w:t>
      </w:r>
    </w:p>
    <w:p w14:paraId="7F4C8C4B" w14:textId="77777777" w:rsidR="00EE1AEC" w:rsidRDefault="00EE1AEC" w:rsidP="00EC1EB4"/>
    <w:p w14:paraId="0DC6F512" w14:textId="1A1F7391" w:rsidR="00EC1EB4" w:rsidRDefault="005A5C22" w:rsidP="00EC1EB4">
      <w:pPr>
        <w:rPr>
          <w:b/>
          <w:bCs/>
        </w:rPr>
      </w:pPr>
      <w:r>
        <w:rPr>
          <w:noProof/>
        </w:rPr>
        <w:drawing>
          <wp:inline distT="0" distB="0" distL="0" distR="0" wp14:anchorId="444FC035" wp14:editId="2A52EB0C">
            <wp:extent cx="3598497" cy="2170632"/>
            <wp:effectExtent l="0" t="0" r="2540" b="1270"/>
            <wp:docPr id="3" name="Picture 3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210" cy="2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E83B" w14:textId="5277E81D" w:rsidR="00EE1AEC" w:rsidRDefault="00EE1AEC" w:rsidP="00EC1EB4">
      <w:pPr>
        <w:rPr>
          <w:b/>
          <w:bCs/>
        </w:rPr>
      </w:pPr>
    </w:p>
    <w:p w14:paraId="5D1081B7" w14:textId="5D4D39DF" w:rsidR="00EE1AEC" w:rsidRDefault="00EE1AEC" w:rsidP="00EC1EB4">
      <w:pPr>
        <w:rPr>
          <w:b/>
          <w:bCs/>
        </w:rPr>
      </w:pPr>
    </w:p>
    <w:p w14:paraId="76B20B88" w14:textId="27715359" w:rsidR="00EE1AEC" w:rsidRDefault="00EE1AEC" w:rsidP="00EC1EB4">
      <w:pPr>
        <w:rPr>
          <w:b/>
          <w:bCs/>
        </w:rPr>
      </w:pPr>
    </w:p>
    <w:p w14:paraId="24B46033" w14:textId="3620B0F6" w:rsidR="00EC1EB4" w:rsidRPr="00EE1AEC" w:rsidRDefault="00EC1EB4" w:rsidP="00EE1AEC">
      <w:pPr>
        <w:pStyle w:val="ListParagraph"/>
        <w:numPr>
          <w:ilvl w:val="0"/>
          <w:numId w:val="21"/>
        </w:numPr>
        <w:jc w:val="both"/>
        <w:rPr>
          <w:rStyle w:val="Heading1Char"/>
          <w:bCs/>
          <w:color w:val="4472C4" w:themeColor="accent1"/>
        </w:rPr>
      </w:pPr>
      <w:bookmarkStart w:id="5" w:name="_Toc118363678"/>
      <w:r w:rsidRPr="00EE1AEC">
        <w:rPr>
          <w:rStyle w:val="Heading1Char"/>
          <w:bCs/>
          <w:color w:val="4472C4" w:themeColor="accent1"/>
        </w:rPr>
        <w:lastRenderedPageBreak/>
        <w:t>Task 2 (b) – Dynamic String &amp; RTC</w:t>
      </w:r>
      <w:bookmarkEnd w:id="5"/>
    </w:p>
    <w:p w14:paraId="36DB41E5" w14:textId="0FB77DC6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Displaying Date/Time:</w:t>
      </w:r>
      <w:r w:rsidR="00086A92">
        <w:rPr>
          <w:sz w:val="24"/>
          <w:szCs w:val="24"/>
        </w:rPr>
        <w:t xml:space="preserve"> (Date and time under Linux env</w:t>
      </w:r>
      <w:r w:rsidR="001E3EB4">
        <w:rPr>
          <w:sz w:val="24"/>
          <w:szCs w:val="24"/>
        </w:rPr>
        <w:t>ironment)</w:t>
      </w:r>
    </w:p>
    <w:p w14:paraId="147BBEF8" w14:textId="01FC3061" w:rsidR="00EC1EB4" w:rsidRDefault="005A5C22" w:rsidP="00EC1EB4">
      <w:pPr>
        <w:rPr>
          <w:strike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D8A7D8" wp14:editId="5410532D">
                <wp:simplePos x="0" y="0"/>
                <wp:positionH relativeFrom="column">
                  <wp:posOffset>1683521</wp:posOffset>
                </wp:positionH>
                <wp:positionV relativeFrom="paragraph">
                  <wp:posOffset>13792</wp:posOffset>
                </wp:positionV>
                <wp:extent cx="1574011" cy="282011"/>
                <wp:effectExtent l="19050" t="19050" r="2667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011" cy="28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C4EEA7" id="Rectangle 15" o:spid="_x0000_s1026" style="position:absolute;margin-left:132.55pt;margin-top:1.1pt;width:123.95pt;height:22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3ZgwIAAGkFAAAOAAAAZHJzL2Uyb0RvYy54bWysVE1v2zAMvQ/YfxB0X21n6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" filled="f" strokecolor="red" strokeweight="3pt"/>
            </w:pict>
          </mc:Fallback>
        </mc:AlternateContent>
      </w:r>
      <w:r w:rsidR="00EC1EB4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087BBA44" wp14:editId="0C0AEF9D">
            <wp:extent cx="3802879" cy="2293916"/>
            <wp:effectExtent l="0" t="0" r="7620" b="0"/>
            <wp:docPr id="4" name="Picture 4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933" cy="23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DC39" w14:textId="63583B79" w:rsidR="00EC1EB4" w:rsidRDefault="00EC1EB4" w:rsidP="00EC1EB4"/>
    <w:p w14:paraId="14627663" w14:textId="597249FC" w:rsidR="00EC1EB4" w:rsidRPr="00882A33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6" w:name="_Toc118363679"/>
      <w:r w:rsidRPr="00882A33">
        <w:rPr>
          <w:rStyle w:val="Heading1Char"/>
          <w:color w:val="4472C4" w:themeColor="accent1"/>
        </w:rPr>
        <w:t>Task 3- Animation &amp; timers</w:t>
      </w:r>
      <w:bookmarkEnd w:id="6"/>
    </w:p>
    <w:p w14:paraId="20647B39" w14:textId="330D14FB" w:rsidR="00EC1EB4" w:rsidRDefault="00EC1EB4" w:rsidP="00EC1EB4">
      <w:pPr>
        <w:rPr>
          <w:b/>
          <w:bCs/>
        </w:rPr>
      </w:pPr>
    </w:p>
    <w:p w14:paraId="49D80995" w14:textId="51C927D7" w:rsidR="00EC1EB4" w:rsidRDefault="00EC1EB4" w:rsidP="00EC1EB4">
      <w:r w:rsidRPr="00416B66">
        <w:t>On pressing button</w:t>
      </w:r>
      <w:r>
        <w:t xml:space="preserve"> + / - button (button event), the battery level will change (animate) </w:t>
      </w:r>
    </w:p>
    <w:p w14:paraId="2D0A37DA" w14:textId="5153E3EE" w:rsidR="005A5C22" w:rsidRDefault="005A5C22" w:rsidP="00EC1EB4">
      <w:r>
        <w:t xml:space="preserve">And the green wire will be animated </w:t>
      </w:r>
      <w:r w:rsidRPr="005A5C22">
        <w:t>(change color, hide/no hide)</w:t>
      </w:r>
    </w:p>
    <w:p w14:paraId="5926B601" w14:textId="3EA117F7" w:rsidR="002464E4" w:rsidRDefault="005A5C22" w:rsidP="00EC1EB4">
      <w:pPr>
        <w:rPr>
          <w:noProof/>
        </w:rPr>
      </w:pPr>
      <w:r>
        <w:rPr>
          <w:noProof/>
        </w:rPr>
        <w:drawing>
          <wp:inline distT="0" distB="0" distL="0" distR="0" wp14:anchorId="7F2AABE0" wp14:editId="673A321B">
            <wp:extent cx="3960175" cy="2388798"/>
            <wp:effectExtent l="0" t="0" r="2540" b="0"/>
            <wp:docPr id="16" name="Picture 16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126" cy="24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369F" w14:textId="26394E13" w:rsidR="005A5C22" w:rsidRDefault="005A5C22" w:rsidP="00EC1EB4">
      <w:pPr>
        <w:rPr>
          <w:noProof/>
        </w:rPr>
      </w:pPr>
    </w:p>
    <w:p w14:paraId="7F750059" w14:textId="469B412E" w:rsidR="005A5C22" w:rsidRDefault="005A5C22" w:rsidP="00EC1EB4">
      <w:pPr>
        <w:rPr>
          <w:noProof/>
        </w:rPr>
      </w:pPr>
    </w:p>
    <w:p w14:paraId="4D205C73" w14:textId="6D878057" w:rsidR="005A5C22" w:rsidRDefault="005A5C22" w:rsidP="00EC1EB4">
      <w:pPr>
        <w:rPr>
          <w:noProof/>
        </w:rPr>
      </w:pPr>
    </w:p>
    <w:p w14:paraId="02537E46" w14:textId="581FEFDC" w:rsidR="005A5C22" w:rsidRDefault="005A5C22" w:rsidP="00EC1EB4">
      <w:pPr>
        <w:rPr>
          <w:noProof/>
        </w:rPr>
      </w:pPr>
    </w:p>
    <w:p w14:paraId="5C41C01C" w14:textId="77777777" w:rsidR="005A5C22" w:rsidRDefault="005A5C22" w:rsidP="00EC1EB4">
      <w:pPr>
        <w:rPr>
          <w:noProof/>
        </w:rPr>
      </w:pPr>
    </w:p>
    <w:p w14:paraId="5DC93E56" w14:textId="5626E99B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 xml:space="preserve">After </w:t>
      </w:r>
      <w:r w:rsidR="001E3EB4">
        <w:rPr>
          <w:sz w:val="24"/>
          <w:szCs w:val="24"/>
        </w:rPr>
        <w:t>10</w:t>
      </w:r>
      <w:r w:rsidRPr="000E1F83">
        <w:rPr>
          <w:sz w:val="24"/>
          <w:szCs w:val="24"/>
        </w:rPr>
        <w:t xml:space="preserve"> seconds (timeout event) the following screen will show with battery level animation</w:t>
      </w:r>
      <w:r w:rsidR="00B51C78">
        <w:rPr>
          <w:sz w:val="24"/>
          <w:szCs w:val="24"/>
        </w:rPr>
        <w:t xml:space="preserve"> and a pop up for the text </w:t>
      </w:r>
    </w:p>
    <w:p w14:paraId="0C69525F" w14:textId="77777777" w:rsidR="00EC1EB4" w:rsidRDefault="00EC1EB4" w:rsidP="00EC1EB4"/>
    <w:p w14:paraId="3F89B3EB" w14:textId="7DF26D31" w:rsidR="00EC1EB4" w:rsidRDefault="00B51C78" w:rsidP="00EC1EB4">
      <w:r>
        <w:rPr>
          <w:noProof/>
        </w:rPr>
        <w:drawing>
          <wp:inline distT="0" distB="0" distL="0" distR="0" wp14:anchorId="03B21C06" wp14:editId="265DACD8">
            <wp:extent cx="4208439" cy="2540801"/>
            <wp:effectExtent l="0" t="0" r="1905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226" cy="25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829" w14:textId="3D062A96" w:rsidR="00B51C78" w:rsidRDefault="00B51C78" w:rsidP="00EC1EB4"/>
    <w:p w14:paraId="309C822D" w14:textId="77777777" w:rsidR="00B51C78" w:rsidRDefault="00B51C78" w:rsidP="00EC1EB4"/>
    <w:p w14:paraId="39F0AC6F" w14:textId="36E13B43" w:rsidR="00B51C78" w:rsidRPr="000E1F83" w:rsidRDefault="00EC1EB4" w:rsidP="00B51C78">
      <w:pPr>
        <w:rPr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 xml:space="preserve"> if less than 100% charge required </w:t>
      </w:r>
      <w:r w:rsidR="00B51C78">
        <w:rPr>
          <w:color w:val="000000" w:themeColor="text1"/>
          <w:sz w:val="24"/>
          <w:szCs w:val="24"/>
        </w:rPr>
        <w:t xml:space="preserve">it will </w:t>
      </w:r>
      <w:r w:rsidRPr="000E1F83">
        <w:rPr>
          <w:color w:val="000000" w:themeColor="text1"/>
          <w:sz w:val="24"/>
          <w:szCs w:val="24"/>
        </w:rPr>
        <w:t xml:space="preserve">show </w:t>
      </w:r>
      <w:r w:rsidR="00B51C78" w:rsidRPr="000E1F83">
        <w:rPr>
          <w:sz w:val="24"/>
          <w:szCs w:val="24"/>
        </w:rPr>
        <w:t>will battery level animation</w:t>
      </w:r>
      <w:r w:rsidR="00B51C78">
        <w:rPr>
          <w:sz w:val="24"/>
          <w:szCs w:val="24"/>
        </w:rPr>
        <w:t xml:space="preserve"> and a pop up for the text </w:t>
      </w:r>
    </w:p>
    <w:p w14:paraId="498D251E" w14:textId="20A5486E" w:rsidR="00EC1EB4" w:rsidRPr="000E1F83" w:rsidRDefault="00EC1EB4" w:rsidP="00EC1EB4">
      <w:pPr>
        <w:rPr>
          <w:color w:val="000000" w:themeColor="text1"/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 xml:space="preserve">After pressing on </w:t>
      </w:r>
      <w:r w:rsidRPr="000E1F83">
        <w:rPr>
          <w:b/>
          <w:bCs/>
          <w:color w:val="000000" w:themeColor="text1"/>
          <w:sz w:val="24"/>
          <w:szCs w:val="24"/>
        </w:rPr>
        <w:t>K1</w:t>
      </w:r>
      <w:r w:rsidR="00B51C78">
        <w:rPr>
          <w:color w:val="000000" w:themeColor="text1"/>
          <w:sz w:val="24"/>
          <w:szCs w:val="24"/>
        </w:rPr>
        <w:t xml:space="preserve"> button on the </w:t>
      </w:r>
      <w:proofErr w:type="gramStart"/>
      <w:r w:rsidR="00B51C78">
        <w:rPr>
          <w:color w:val="000000" w:themeColor="text1"/>
          <w:sz w:val="24"/>
          <w:szCs w:val="24"/>
        </w:rPr>
        <w:t>Display ,</w:t>
      </w:r>
      <w:proofErr w:type="gramEnd"/>
      <w:r w:rsidR="00B51C78">
        <w:rPr>
          <w:color w:val="000000" w:themeColor="text1"/>
          <w:sz w:val="24"/>
          <w:szCs w:val="24"/>
        </w:rPr>
        <w:t xml:space="preserve"> it </w:t>
      </w:r>
      <w:r w:rsidRPr="000E1F83">
        <w:rPr>
          <w:color w:val="000000" w:themeColor="text1"/>
          <w:sz w:val="24"/>
          <w:szCs w:val="24"/>
        </w:rPr>
        <w:t>will show</w:t>
      </w:r>
    </w:p>
    <w:p w14:paraId="46D5CC5C" w14:textId="77777777" w:rsidR="00EC1EB4" w:rsidRDefault="00EC1EB4" w:rsidP="00EC1EB4">
      <w:pPr>
        <w:rPr>
          <w:color w:val="FF0000"/>
        </w:rPr>
      </w:pPr>
    </w:p>
    <w:p w14:paraId="130DC4CF" w14:textId="5B3E4E20" w:rsidR="00EC1EB4" w:rsidRDefault="00B51C78" w:rsidP="00EC1EB4">
      <w:pPr>
        <w:rPr>
          <w:strike/>
        </w:rPr>
      </w:pPr>
      <w:r>
        <w:rPr>
          <w:noProof/>
        </w:rPr>
        <w:drawing>
          <wp:inline distT="0" distB="0" distL="0" distR="0" wp14:anchorId="67332821" wp14:editId="2ABFE1EC">
            <wp:extent cx="4306863" cy="2597922"/>
            <wp:effectExtent l="0" t="0" r="0" b="0"/>
            <wp:docPr id="18" name="Picture 18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336" cy="26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572" w14:textId="77777777" w:rsidR="00EC1EB4" w:rsidRPr="000E1F83" w:rsidRDefault="00EC1EB4" w:rsidP="00EC1EB4">
      <w:pPr>
        <w:rPr>
          <w:strike/>
          <w:sz w:val="24"/>
          <w:szCs w:val="24"/>
        </w:rPr>
      </w:pPr>
    </w:p>
    <w:p w14:paraId="542BCB63" w14:textId="77777777" w:rsidR="00EC1EB4" w:rsidRPr="000E1F83" w:rsidRDefault="00EC1EB4" w:rsidP="00EC1EB4">
      <w:pPr>
        <w:rPr>
          <w:color w:val="000000" w:themeColor="text1"/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>If battery is fully charged using + button, following will show</w:t>
      </w:r>
    </w:p>
    <w:p w14:paraId="2F267EEA" w14:textId="77777777" w:rsidR="00EC1EB4" w:rsidRPr="003D7E1E" w:rsidRDefault="00EC1EB4" w:rsidP="00EC1EB4">
      <w:pPr>
        <w:rPr>
          <w:strike/>
        </w:rPr>
      </w:pPr>
    </w:p>
    <w:p w14:paraId="72DFAAB3" w14:textId="652C9DE8" w:rsidR="00EC1EB4" w:rsidRDefault="00BB7E47" w:rsidP="00EC1EB4">
      <w:r>
        <w:rPr>
          <w:noProof/>
        </w:rPr>
        <w:drawing>
          <wp:inline distT="0" distB="0" distL="0" distR="0" wp14:anchorId="7BB2B6C7" wp14:editId="733B96BE">
            <wp:extent cx="4604376" cy="2777383"/>
            <wp:effectExtent l="0" t="0" r="6350" b="4445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440" cy="27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B4">
        <w:t xml:space="preserve"> </w:t>
      </w:r>
    </w:p>
    <w:p w14:paraId="2936029A" w14:textId="77777777" w:rsidR="00EC1EB4" w:rsidRDefault="00EC1EB4" w:rsidP="00EC1EB4"/>
    <w:p w14:paraId="65F43C2D" w14:textId="77777777" w:rsidR="00EC1EB4" w:rsidRDefault="00EC1EB4" w:rsidP="00EC1EB4"/>
    <w:p w14:paraId="65B56C6D" w14:textId="77777777" w:rsidR="00EC1EB4" w:rsidRDefault="00EC1EB4" w:rsidP="00EC1EB4"/>
    <w:p w14:paraId="7C0D88E1" w14:textId="754CE118" w:rsidR="00EC1EB4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7" w:name="_Toc118363680"/>
      <w:r w:rsidRPr="00882A33">
        <w:rPr>
          <w:rStyle w:val="Heading1Char"/>
          <w:color w:val="4472C4" w:themeColor="accent1"/>
        </w:rPr>
        <w:t>Topics Covered:</w:t>
      </w:r>
      <w:bookmarkEnd w:id="7"/>
    </w:p>
    <w:p w14:paraId="216442E5" w14:textId="77777777" w:rsidR="000E1F83" w:rsidRPr="000E1F83" w:rsidRDefault="000E1F83" w:rsidP="000E1F83">
      <w:pPr>
        <w:jc w:val="both"/>
        <w:rPr>
          <w:rStyle w:val="Heading1Char"/>
          <w:color w:val="4472C4" w:themeColor="accent1"/>
        </w:rPr>
      </w:pPr>
    </w:p>
    <w:p w14:paraId="2E492689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Buttons, labels, images, schemes</w:t>
      </w:r>
    </w:p>
    <w:p w14:paraId="475826EB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 xml:space="preserve">Multi layers </w:t>
      </w:r>
    </w:p>
    <w:p w14:paraId="1BD9D459" w14:textId="32B81F20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Button events and screen transitions</w:t>
      </w:r>
    </w:p>
    <w:p w14:paraId="0EB41F0B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Timers &amp; RTC</w:t>
      </w:r>
    </w:p>
    <w:p w14:paraId="2F17B221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Dynamic Strings</w:t>
      </w:r>
    </w:p>
    <w:p w14:paraId="3B195A41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Canvas Animation and sprite</w:t>
      </w:r>
    </w:p>
    <w:p w14:paraId="31CA31CB" w14:textId="77777777" w:rsidR="00546BF8" w:rsidRPr="00F73D7F" w:rsidRDefault="00546BF8">
      <w:pPr>
        <w:rPr>
          <w:i/>
          <w:iCs/>
        </w:rPr>
      </w:pPr>
    </w:p>
    <w:p w14:paraId="4FAB5CD5" w14:textId="77777777" w:rsidR="00546BF8" w:rsidRPr="00F73D7F" w:rsidRDefault="00546BF8">
      <w:pPr>
        <w:rPr>
          <w:i/>
          <w:iCs/>
        </w:rPr>
      </w:pPr>
    </w:p>
    <w:p w14:paraId="379B0CB8" w14:textId="77777777" w:rsidR="00546BF8" w:rsidRPr="00F73D7F" w:rsidRDefault="00546BF8">
      <w:pPr>
        <w:rPr>
          <w:i/>
          <w:iCs/>
        </w:rPr>
      </w:pPr>
    </w:p>
    <w:sectPr w:rsidR="00546BF8" w:rsidRPr="00F73D7F" w:rsidSect="00015644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7AC7B" w14:textId="77777777" w:rsidR="00201BA1" w:rsidRDefault="00201BA1" w:rsidP="00015644">
      <w:pPr>
        <w:spacing w:after="0" w:line="240" w:lineRule="auto"/>
      </w:pPr>
      <w:r>
        <w:separator/>
      </w:r>
    </w:p>
  </w:endnote>
  <w:endnote w:type="continuationSeparator" w:id="0">
    <w:p w14:paraId="0653F923" w14:textId="77777777" w:rsidR="00201BA1" w:rsidRDefault="00201BA1" w:rsidP="00015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8728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31626" w14:textId="77777777" w:rsidR="00015644" w:rsidRDefault="000156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74874" w14:textId="77777777" w:rsidR="00201BA1" w:rsidRDefault="00201BA1" w:rsidP="00015644">
      <w:pPr>
        <w:spacing w:after="0" w:line="240" w:lineRule="auto"/>
      </w:pPr>
      <w:r>
        <w:separator/>
      </w:r>
    </w:p>
  </w:footnote>
  <w:footnote w:type="continuationSeparator" w:id="0">
    <w:p w14:paraId="1F93F6EE" w14:textId="77777777" w:rsidR="00201BA1" w:rsidRDefault="00201BA1" w:rsidP="00015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0A3"/>
    <w:multiLevelType w:val="hybridMultilevel"/>
    <w:tmpl w:val="F3C43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3A03"/>
    <w:multiLevelType w:val="hybridMultilevel"/>
    <w:tmpl w:val="9C608C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73D7F"/>
    <w:multiLevelType w:val="hybridMultilevel"/>
    <w:tmpl w:val="E55471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F4D80"/>
    <w:multiLevelType w:val="hybridMultilevel"/>
    <w:tmpl w:val="40148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7D4C"/>
    <w:multiLevelType w:val="hybridMultilevel"/>
    <w:tmpl w:val="D176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932E7"/>
    <w:multiLevelType w:val="hybridMultilevel"/>
    <w:tmpl w:val="11FEB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83117"/>
    <w:multiLevelType w:val="hybridMultilevel"/>
    <w:tmpl w:val="DD64E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45629"/>
    <w:multiLevelType w:val="hybridMultilevel"/>
    <w:tmpl w:val="367E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F1079"/>
    <w:multiLevelType w:val="hybridMultilevel"/>
    <w:tmpl w:val="6D8C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90D96"/>
    <w:multiLevelType w:val="hybridMultilevel"/>
    <w:tmpl w:val="AE104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D2FC9"/>
    <w:multiLevelType w:val="hybridMultilevel"/>
    <w:tmpl w:val="CFC66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A651C9"/>
    <w:multiLevelType w:val="hybridMultilevel"/>
    <w:tmpl w:val="9548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92609"/>
    <w:multiLevelType w:val="hybridMultilevel"/>
    <w:tmpl w:val="E1ECD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4AC5"/>
    <w:multiLevelType w:val="hybridMultilevel"/>
    <w:tmpl w:val="99F4CD0C"/>
    <w:lvl w:ilvl="0" w:tplc="F2DEB1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02B77"/>
    <w:multiLevelType w:val="hybridMultilevel"/>
    <w:tmpl w:val="12800EF2"/>
    <w:lvl w:ilvl="0" w:tplc="3F086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4925B3"/>
    <w:multiLevelType w:val="hybridMultilevel"/>
    <w:tmpl w:val="EE7E1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656041"/>
    <w:multiLevelType w:val="hybridMultilevel"/>
    <w:tmpl w:val="688ADC9E"/>
    <w:lvl w:ilvl="0" w:tplc="17E05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62B1"/>
    <w:multiLevelType w:val="hybridMultilevel"/>
    <w:tmpl w:val="B860A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9562A"/>
    <w:multiLevelType w:val="hybridMultilevel"/>
    <w:tmpl w:val="9BC2FE0E"/>
    <w:lvl w:ilvl="0" w:tplc="049C46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43FA2"/>
    <w:multiLevelType w:val="hybridMultilevel"/>
    <w:tmpl w:val="538C9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44304F"/>
    <w:multiLevelType w:val="hybridMultilevel"/>
    <w:tmpl w:val="D0EA3DA8"/>
    <w:lvl w:ilvl="0" w:tplc="3012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352964">
    <w:abstractNumId w:val="18"/>
  </w:num>
  <w:num w:numId="2" w16cid:durableId="205410061">
    <w:abstractNumId w:val="13"/>
  </w:num>
  <w:num w:numId="3" w16cid:durableId="741487122">
    <w:abstractNumId w:val="8"/>
  </w:num>
  <w:num w:numId="4" w16cid:durableId="1593314291">
    <w:abstractNumId w:val="4"/>
  </w:num>
  <w:num w:numId="5" w16cid:durableId="826703150">
    <w:abstractNumId w:val="3"/>
  </w:num>
  <w:num w:numId="6" w16cid:durableId="1629583188">
    <w:abstractNumId w:val="5"/>
  </w:num>
  <w:num w:numId="7" w16cid:durableId="1694837990">
    <w:abstractNumId w:val="14"/>
  </w:num>
  <w:num w:numId="8" w16cid:durableId="1270698353">
    <w:abstractNumId w:val="6"/>
  </w:num>
  <w:num w:numId="9" w16cid:durableId="1322852212">
    <w:abstractNumId w:val="15"/>
  </w:num>
  <w:num w:numId="10" w16cid:durableId="2116361038">
    <w:abstractNumId w:val="11"/>
  </w:num>
  <w:num w:numId="11" w16cid:durableId="1959680249">
    <w:abstractNumId w:val="0"/>
  </w:num>
  <w:num w:numId="12" w16cid:durableId="2056349386">
    <w:abstractNumId w:val="10"/>
  </w:num>
  <w:num w:numId="13" w16cid:durableId="2127658266">
    <w:abstractNumId w:val="7"/>
  </w:num>
  <w:num w:numId="14" w16cid:durableId="572204129">
    <w:abstractNumId w:val="17"/>
  </w:num>
  <w:num w:numId="15" w16cid:durableId="1003509859">
    <w:abstractNumId w:val="16"/>
  </w:num>
  <w:num w:numId="16" w16cid:durableId="1087193956">
    <w:abstractNumId w:val="20"/>
  </w:num>
  <w:num w:numId="17" w16cid:durableId="496388682">
    <w:abstractNumId w:val="19"/>
  </w:num>
  <w:num w:numId="18" w16cid:durableId="1818916256">
    <w:abstractNumId w:val="12"/>
  </w:num>
  <w:num w:numId="19" w16cid:durableId="1641375031">
    <w:abstractNumId w:val="9"/>
  </w:num>
  <w:num w:numId="20" w16cid:durableId="620962477">
    <w:abstractNumId w:val="1"/>
  </w:num>
  <w:num w:numId="21" w16cid:durableId="5446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462"/>
    <w:rsid w:val="00006737"/>
    <w:rsid w:val="00013AD4"/>
    <w:rsid w:val="00015644"/>
    <w:rsid w:val="00024C29"/>
    <w:rsid w:val="00052EE2"/>
    <w:rsid w:val="000804D5"/>
    <w:rsid w:val="00080AA6"/>
    <w:rsid w:val="00086A92"/>
    <w:rsid w:val="000C14FA"/>
    <w:rsid w:val="000D22D2"/>
    <w:rsid w:val="000D50DD"/>
    <w:rsid w:val="000E1F83"/>
    <w:rsid w:val="000E300F"/>
    <w:rsid w:val="001011B8"/>
    <w:rsid w:val="0011778C"/>
    <w:rsid w:val="00121F08"/>
    <w:rsid w:val="00124D5B"/>
    <w:rsid w:val="00150C7F"/>
    <w:rsid w:val="00152D9F"/>
    <w:rsid w:val="001942A2"/>
    <w:rsid w:val="0019566C"/>
    <w:rsid w:val="001A02BE"/>
    <w:rsid w:val="001B12A5"/>
    <w:rsid w:val="001B7AC4"/>
    <w:rsid w:val="001B7EE4"/>
    <w:rsid w:val="001C2AF6"/>
    <w:rsid w:val="001D7465"/>
    <w:rsid w:val="001E2E2C"/>
    <w:rsid w:val="001E3EB4"/>
    <w:rsid w:val="001F457E"/>
    <w:rsid w:val="00201769"/>
    <w:rsid w:val="00201BA1"/>
    <w:rsid w:val="00202EAE"/>
    <w:rsid w:val="002056C7"/>
    <w:rsid w:val="00205713"/>
    <w:rsid w:val="00223D3E"/>
    <w:rsid w:val="002464E4"/>
    <w:rsid w:val="00261589"/>
    <w:rsid w:val="0027195F"/>
    <w:rsid w:val="0028090E"/>
    <w:rsid w:val="002A7442"/>
    <w:rsid w:val="002B318B"/>
    <w:rsid w:val="002B3E0C"/>
    <w:rsid w:val="002C2B5E"/>
    <w:rsid w:val="002D2451"/>
    <w:rsid w:val="0030591B"/>
    <w:rsid w:val="00311281"/>
    <w:rsid w:val="0031729A"/>
    <w:rsid w:val="00350971"/>
    <w:rsid w:val="0035337D"/>
    <w:rsid w:val="00362AE0"/>
    <w:rsid w:val="00366E97"/>
    <w:rsid w:val="00380133"/>
    <w:rsid w:val="00393A74"/>
    <w:rsid w:val="0039605A"/>
    <w:rsid w:val="003B2696"/>
    <w:rsid w:val="003B26B9"/>
    <w:rsid w:val="003B3DD1"/>
    <w:rsid w:val="003B41DE"/>
    <w:rsid w:val="003C02E7"/>
    <w:rsid w:val="003C6BEA"/>
    <w:rsid w:val="003D2DB0"/>
    <w:rsid w:val="003D62CC"/>
    <w:rsid w:val="003F3D62"/>
    <w:rsid w:val="003F42B7"/>
    <w:rsid w:val="003F476A"/>
    <w:rsid w:val="0040758D"/>
    <w:rsid w:val="004112C9"/>
    <w:rsid w:val="00442241"/>
    <w:rsid w:val="0045191D"/>
    <w:rsid w:val="00457F12"/>
    <w:rsid w:val="004720F1"/>
    <w:rsid w:val="00484188"/>
    <w:rsid w:val="00484D64"/>
    <w:rsid w:val="004B5973"/>
    <w:rsid w:val="004D2C11"/>
    <w:rsid w:val="004D7FEC"/>
    <w:rsid w:val="004E1EFD"/>
    <w:rsid w:val="004F5EFC"/>
    <w:rsid w:val="004F6D63"/>
    <w:rsid w:val="00513462"/>
    <w:rsid w:val="00532548"/>
    <w:rsid w:val="00542AD1"/>
    <w:rsid w:val="00546BF8"/>
    <w:rsid w:val="00550B20"/>
    <w:rsid w:val="00550C39"/>
    <w:rsid w:val="005651B6"/>
    <w:rsid w:val="0057471F"/>
    <w:rsid w:val="00583875"/>
    <w:rsid w:val="0058404F"/>
    <w:rsid w:val="005859E5"/>
    <w:rsid w:val="005940BD"/>
    <w:rsid w:val="005A5C22"/>
    <w:rsid w:val="005A6AD5"/>
    <w:rsid w:val="005A7191"/>
    <w:rsid w:val="005B60DB"/>
    <w:rsid w:val="005C2024"/>
    <w:rsid w:val="005C2E7D"/>
    <w:rsid w:val="005C5547"/>
    <w:rsid w:val="005C79E4"/>
    <w:rsid w:val="005E0BB3"/>
    <w:rsid w:val="005F67C2"/>
    <w:rsid w:val="0062610A"/>
    <w:rsid w:val="00634FED"/>
    <w:rsid w:val="00640F39"/>
    <w:rsid w:val="0064614A"/>
    <w:rsid w:val="00661302"/>
    <w:rsid w:val="0066189F"/>
    <w:rsid w:val="00662C65"/>
    <w:rsid w:val="0066406D"/>
    <w:rsid w:val="00671483"/>
    <w:rsid w:val="00676624"/>
    <w:rsid w:val="006815C1"/>
    <w:rsid w:val="00686079"/>
    <w:rsid w:val="006C4E90"/>
    <w:rsid w:val="006C6EB7"/>
    <w:rsid w:val="006E3D5D"/>
    <w:rsid w:val="006F31C6"/>
    <w:rsid w:val="006F522F"/>
    <w:rsid w:val="00701B51"/>
    <w:rsid w:val="00703360"/>
    <w:rsid w:val="0070342B"/>
    <w:rsid w:val="007046E2"/>
    <w:rsid w:val="00707519"/>
    <w:rsid w:val="00710AE7"/>
    <w:rsid w:val="00711FF2"/>
    <w:rsid w:val="0072472E"/>
    <w:rsid w:val="007326F9"/>
    <w:rsid w:val="00734BEC"/>
    <w:rsid w:val="007516BB"/>
    <w:rsid w:val="007540F3"/>
    <w:rsid w:val="0075591B"/>
    <w:rsid w:val="007574A2"/>
    <w:rsid w:val="00760308"/>
    <w:rsid w:val="00765A57"/>
    <w:rsid w:val="00795103"/>
    <w:rsid w:val="007B73E1"/>
    <w:rsid w:val="007F1CFC"/>
    <w:rsid w:val="007F43AD"/>
    <w:rsid w:val="007F5629"/>
    <w:rsid w:val="007F7A04"/>
    <w:rsid w:val="008047A0"/>
    <w:rsid w:val="00807D50"/>
    <w:rsid w:val="008231A1"/>
    <w:rsid w:val="008465BA"/>
    <w:rsid w:val="00847ED9"/>
    <w:rsid w:val="0085435E"/>
    <w:rsid w:val="00855831"/>
    <w:rsid w:val="00861FDC"/>
    <w:rsid w:val="00880BF2"/>
    <w:rsid w:val="0088225A"/>
    <w:rsid w:val="00882A33"/>
    <w:rsid w:val="008949F0"/>
    <w:rsid w:val="008A6641"/>
    <w:rsid w:val="008B34B1"/>
    <w:rsid w:val="008C2550"/>
    <w:rsid w:val="008D3A90"/>
    <w:rsid w:val="008E1598"/>
    <w:rsid w:val="008E5786"/>
    <w:rsid w:val="008F7D3E"/>
    <w:rsid w:val="00901D57"/>
    <w:rsid w:val="009102D7"/>
    <w:rsid w:val="00922B54"/>
    <w:rsid w:val="0096316F"/>
    <w:rsid w:val="009632AB"/>
    <w:rsid w:val="00964652"/>
    <w:rsid w:val="00971876"/>
    <w:rsid w:val="00973C72"/>
    <w:rsid w:val="009848C7"/>
    <w:rsid w:val="009E3208"/>
    <w:rsid w:val="009E3EE7"/>
    <w:rsid w:val="00A024A7"/>
    <w:rsid w:val="00A13513"/>
    <w:rsid w:val="00A401C7"/>
    <w:rsid w:val="00A5433C"/>
    <w:rsid w:val="00A606AE"/>
    <w:rsid w:val="00A67DAC"/>
    <w:rsid w:val="00A721A9"/>
    <w:rsid w:val="00A80AF7"/>
    <w:rsid w:val="00A82483"/>
    <w:rsid w:val="00A83B38"/>
    <w:rsid w:val="00A86695"/>
    <w:rsid w:val="00A922C4"/>
    <w:rsid w:val="00A93393"/>
    <w:rsid w:val="00AB7703"/>
    <w:rsid w:val="00AE0C60"/>
    <w:rsid w:val="00AE6E16"/>
    <w:rsid w:val="00AF5DF6"/>
    <w:rsid w:val="00AF7C04"/>
    <w:rsid w:val="00B14ACA"/>
    <w:rsid w:val="00B24C81"/>
    <w:rsid w:val="00B36D5E"/>
    <w:rsid w:val="00B4479D"/>
    <w:rsid w:val="00B51C78"/>
    <w:rsid w:val="00B53806"/>
    <w:rsid w:val="00B65EB8"/>
    <w:rsid w:val="00BA1FD6"/>
    <w:rsid w:val="00BA7655"/>
    <w:rsid w:val="00BB7E47"/>
    <w:rsid w:val="00BC0B2A"/>
    <w:rsid w:val="00BD6D28"/>
    <w:rsid w:val="00C05353"/>
    <w:rsid w:val="00C1073C"/>
    <w:rsid w:val="00C131EA"/>
    <w:rsid w:val="00C32A44"/>
    <w:rsid w:val="00C50030"/>
    <w:rsid w:val="00C813BD"/>
    <w:rsid w:val="00C82832"/>
    <w:rsid w:val="00C82A2F"/>
    <w:rsid w:val="00CA0199"/>
    <w:rsid w:val="00CB3355"/>
    <w:rsid w:val="00CC1CCA"/>
    <w:rsid w:val="00CC7EE2"/>
    <w:rsid w:val="00CD2B57"/>
    <w:rsid w:val="00D1298D"/>
    <w:rsid w:val="00D32256"/>
    <w:rsid w:val="00D33893"/>
    <w:rsid w:val="00D45618"/>
    <w:rsid w:val="00D5090B"/>
    <w:rsid w:val="00D51177"/>
    <w:rsid w:val="00D5208D"/>
    <w:rsid w:val="00D67B58"/>
    <w:rsid w:val="00D67C84"/>
    <w:rsid w:val="00D71319"/>
    <w:rsid w:val="00D76CB9"/>
    <w:rsid w:val="00D877B3"/>
    <w:rsid w:val="00DB0D84"/>
    <w:rsid w:val="00DB7E9F"/>
    <w:rsid w:val="00DC6994"/>
    <w:rsid w:val="00DE02D3"/>
    <w:rsid w:val="00DE23D6"/>
    <w:rsid w:val="00DF2679"/>
    <w:rsid w:val="00E35E44"/>
    <w:rsid w:val="00E35E52"/>
    <w:rsid w:val="00E56059"/>
    <w:rsid w:val="00E60917"/>
    <w:rsid w:val="00E62355"/>
    <w:rsid w:val="00E63F73"/>
    <w:rsid w:val="00E7218F"/>
    <w:rsid w:val="00E83252"/>
    <w:rsid w:val="00E83B78"/>
    <w:rsid w:val="00E93DC0"/>
    <w:rsid w:val="00E93F51"/>
    <w:rsid w:val="00EA263A"/>
    <w:rsid w:val="00EB5351"/>
    <w:rsid w:val="00EC1EB4"/>
    <w:rsid w:val="00EC65F0"/>
    <w:rsid w:val="00ED6CC5"/>
    <w:rsid w:val="00EE1AEC"/>
    <w:rsid w:val="00EE62E3"/>
    <w:rsid w:val="00EE7658"/>
    <w:rsid w:val="00EF73EA"/>
    <w:rsid w:val="00F1216B"/>
    <w:rsid w:val="00F140E9"/>
    <w:rsid w:val="00F201DC"/>
    <w:rsid w:val="00F422C8"/>
    <w:rsid w:val="00F4699F"/>
    <w:rsid w:val="00F51D6C"/>
    <w:rsid w:val="00F73D7F"/>
    <w:rsid w:val="00F84E55"/>
    <w:rsid w:val="00F95F66"/>
    <w:rsid w:val="00F96F86"/>
    <w:rsid w:val="00FA58BE"/>
    <w:rsid w:val="00FA5900"/>
    <w:rsid w:val="00FA7C21"/>
    <w:rsid w:val="00FB3D71"/>
    <w:rsid w:val="00FD5B01"/>
    <w:rsid w:val="00FF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EDB3D"/>
  <w15:chartTrackingRefBased/>
  <w15:docId w15:val="{99D43EB2-AE78-4A78-B60A-1B68E77D0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C72"/>
  </w:style>
  <w:style w:type="paragraph" w:styleId="Heading1">
    <w:name w:val="heading 1"/>
    <w:basedOn w:val="Normal"/>
    <w:next w:val="Normal"/>
    <w:link w:val="Heading1Char"/>
    <w:uiPriority w:val="9"/>
    <w:qFormat/>
    <w:rsid w:val="001E2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9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20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2E2C"/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0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90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34BEC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09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8387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3A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93A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3A7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15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644"/>
  </w:style>
  <w:style w:type="paragraph" w:styleId="Footer">
    <w:name w:val="footer"/>
    <w:basedOn w:val="Normal"/>
    <w:link w:val="FooterChar"/>
    <w:uiPriority w:val="99"/>
    <w:unhideWhenUsed/>
    <w:rsid w:val="00015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1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69710\OneDrive%20-%20Microchip%20Technology%20Inc\Documents\Custom%20Office%20Templates\MCHP%20Training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28371-43CE-4EFB-8EC8-F930AE577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MCHP Training Template.dotx</Template>
  <TotalTime>1</TotalTime>
  <Pages>9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 Cherif - M69710</dc:creator>
  <cp:keywords/>
  <dc:description/>
  <cp:lastModifiedBy>Swapna Gurumani - C40450</cp:lastModifiedBy>
  <cp:revision>2</cp:revision>
  <cp:lastPrinted>2022-05-23T15:18:00Z</cp:lastPrinted>
  <dcterms:created xsi:type="dcterms:W3CDTF">2022-11-08T18:07:00Z</dcterms:created>
  <dcterms:modified xsi:type="dcterms:W3CDTF">2022-11-08T18:07:00Z</dcterms:modified>
</cp:coreProperties>
</file>